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:rsidR="00F739F2" w:rsidRPr="007546DD" w:rsidRDefault="0004480D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Creating Basic Visualizations Using ggplot2 in R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4480D" w:rsidRPr="0004480D" w:rsidRDefault="0004480D" w:rsidP="0004480D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04480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Create different types of visualizations using the </w:t>
            </w:r>
            <w:r w:rsidRPr="0004480D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ggplot2</w:t>
            </w:r>
            <w:r w:rsidRPr="0004480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package in R. You will work with a small dataset that contains numeric values and categorical labels, and you will generate scatter plots, line plots, bar plots, and a scatter plot with a smoothing line. Customizations such as </w:t>
            </w:r>
            <w:proofErr w:type="spellStart"/>
            <w:r w:rsidRPr="0004480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color</w:t>
            </w:r>
            <w:proofErr w:type="spellEnd"/>
            <w:r w:rsidRPr="0004480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, size, and labels will also be applied.</w:t>
            </w:r>
          </w:p>
          <w:p w:rsidR="006B1CD4" w:rsidRPr="008B3695" w:rsidRDefault="00765ABB" w:rsidP="006B1CD4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1CD4"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Install and Load ggplot2</w:t>
            </w:r>
          </w:p>
          <w:p w:rsidR="006B1CD4" w:rsidRPr="008B3695" w:rsidRDefault="006B1CD4" w:rsidP="006B1CD4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Install the </w:t>
            </w: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ggplot2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package (only once if not already installed).</w:t>
            </w:r>
          </w:p>
          <w:p w:rsidR="006B1CD4" w:rsidRPr="008B3695" w:rsidRDefault="006B1CD4" w:rsidP="006B1CD4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the package to access its plotting functions.</w:t>
            </w:r>
          </w:p>
          <w:p w:rsidR="006B1CD4" w:rsidRPr="008B3695" w:rsidRDefault="006B1CD4" w:rsidP="006B1CD4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Use the Given Dataset</w:t>
            </w:r>
          </w:p>
          <w:p w:rsidR="006B1CD4" w:rsidRPr="008B3695" w:rsidRDefault="006B1CD4" w:rsidP="006B1C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will use the dataset above for creating all visualizations.</w:t>
            </w:r>
          </w:p>
          <w:p w:rsidR="006B1CD4" w:rsidRPr="008B3695" w:rsidRDefault="006B1CD4" w:rsidP="006B1CD4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Create the Following Plots Using ggplot2</w:t>
            </w:r>
          </w:p>
          <w:p w:rsidR="006B1CD4" w:rsidRPr="008B3695" w:rsidRDefault="006B1CD4" w:rsidP="006B1CD4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a. Scatter Plot</w:t>
            </w:r>
          </w:p>
          <w:p w:rsidR="006B1CD4" w:rsidRPr="008B3695" w:rsidRDefault="006B1CD4" w:rsidP="006B1CD4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Plot </w:t>
            </w: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the x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 xml:space="preserve">axis and </w:t>
            </w: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the y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axis.</w:t>
            </w:r>
          </w:p>
          <w:p w:rsidR="006B1CD4" w:rsidRPr="008B3695" w:rsidRDefault="006B1CD4" w:rsidP="006B1CD4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 title and axis labels.</w:t>
            </w:r>
          </w:p>
          <w:p w:rsidR="006B1CD4" w:rsidRPr="008B3695" w:rsidRDefault="006B1CD4" w:rsidP="006B1CD4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b. Customized Line Plot</w:t>
            </w:r>
          </w:p>
          <w:p w:rsidR="006B1CD4" w:rsidRPr="008B3695" w:rsidRDefault="006B1CD4" w:rsidP="006B1CD4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geom_</w:t>
            </w:r>
            <w:proofErr w:type="gramStart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</w:t>
            </w:r>
            <w:proofErr w:type="spellEnd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6B1CD4" w:rsidRPr="008B3695" w:rsidRDefault="006B1CD4" w:rsidP="006B1CD4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Customize </w:t>
            </w:r>
            <w:proofErr w:type="spellStart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(red) and line thickness.</w:t>
            </w:r>
          </w:p>
          <w:p w:rsidR="006B1CD4" w:rsidRPr="008B3695" w:rsidRDefault="006B1CD4" w:rsidP="006B1CD4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c. Customized Bar Plot</w:t>
            </w:r>
          </w:p>
          <w:p w:rsidR="006B1CD4" w:rsidRPr="008B3695" w:rsidRDefault="006B1CD4" w:rsidP="006B1CD4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bar chart using </w:t>
            </w: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the category and </w:t>
            </w: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the bar height.</w:t>
            </w:r>
          </w:p>
          <w:p w:rsidR="006B1CD4" w:rsidRPr="008B3695" w:rsidRDefault="006B1CD4" w:rsidP="006B1CD4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blue </w:t>
            </w:r>
            <w:proofErr w:type="spellStart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the bars.</w:t>
            </w:r>
          </w:p>
          <w:p w:rsidR="006B1CD4" w:rsidRPr="008B3695" w:rsidRDefault="006B1CD4" w:rsidP="006B1CD4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1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d. Scatter Plot with Smooth Line</w:t>
            </w:r>
          </w:p>
          <w:p w:rsidR="006B1CD4" w:rsidRPr="008B3695" w:rsidRDefault="006B1CD4" w:rsidP="006B1CD4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larger, </w:t>
            </w:r>
            <w:proofErr w:type="spellStart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colored</w:t>
            </w:r>
            <w:proofErr w:type="spellEnd"/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points.</w:t>
            </w:r>
          </w:p>
          <w:p w:rsidR="006B1CD4" w:rsidRPr="008B3695" w:rsidRDefault="006B1CD4" w:rsidP="006B1CD4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a linear model smoothing line using </w:t>
            </w:r>
            <w:proofErr w:type="spellStart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geom_</w:t>
            </w:r>
            <w:proofErr w:type="gramStart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</w:t>
            </w:r>
            <w:proofErr w:type="spellEnd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B1C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= "lm", se = FALSE)</w:t>
            </w:r>
            <w:r w:rsidRPr="008B36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F739F2" w:rsidRPr="00F773F3" w:rsidRDefault="00F739F2" w:rsidP="00765A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246324" w:rsidRPr="00246324" w:rsidRDefault="00246324" w:rsidP="00F773F3">
            <w:pPr>
              <w:pStyle w:val="ListParagraph"/>
              <w:numPr>
                <w:ilvl w:val="0"/>
                <w:numId w:val="7"/>
              </w:numPr>
              <w:spacing w:before="120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65ABB" w:rsidRPr="005A6DDE" w:rsidTr="0004480D">
        <w:trPr>
          <w:gridAfter w:val="1"/>
          <w:wAfter w:w="55" w:type="dxa"/>
          <w:trHeight w:val="6933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4480D" w:rsidRPr="008B3695" w:rsidRDefault="0004480D" w:rsidP="0004480D">
            <w:pPr>
              <w:spacing w:before="100" w:beforeAutospacing="1" w:after="100" w:afterAutospacing="1" w:line="300" w:lineRule="atLeast"/>
              <w:outlineLvl w:val="1"/>
              <w:rPr>
                <w:rFonts w:ascii="Segoe UI" w:eastAsia="Times New Roman" w:hAnsi="Segoe UI" w:cs="Segoe UI"/>
                <w:b/>
                <w:bCs/>
                <w:sz w:val="36"/>
                <w:szCs w:val="36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b/>
                <w:bCs/>
                <w:sz w:val="36"/>
                <w:szCs w:val="36"/>
                <w:lang w:eastAsia="en-IN"/>
              </w:rPr>
              <w:t>Dataset Used in This Exercise</w:t>
            </w:r>
          </w:p>
          <w:p w:rsidR="0004480D" w:rsidRPr="008B3695" w:rsidRDefault="0004480D" w:rsidP="0004480D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dataset contains three variables:</w:t>
            </w:r>
          </w:p>
          <w:p w:rsidR="0004480D" w:rsidRPr="008B3695" w:rsidRDefault="0004480D" w:rsidP="0004480D">
            <w:pPr>
              <w:numPr>
                <w:ilvl w:val="0"/>
                <w:numId w:val="12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a</w:t>
            </w:r>
            <w:r w:rsidRPr="008B3695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: numeric values from 1 to 10</w:t>
            </w:r>
          </w:p>
          <w:p w:rsidR="0004480D" w:rsidRPr="008B3695" w:rsidRDefault="0004480D" w:rsidP="0004480D">
            <w:pPr>
              <w:numPr>
                <w:ilvl w:val="0"/>
                <w:numId w:val="12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b</w:t>
            </w:r>
            <w:r w:rsidRPr="008B3695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: numeric values</w:t>
            </w:r>
            <w:r w:rsidR="00D57423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generated using </w:t>
            </w:r>
            <w:proofErr w:type="spellStart"/>
            <w:r w:rsidR="00D57423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rnorm</w:t>
            </w:r>
            <w:proofErr w:type="spellEnd"/>
            <w:r w:rsidR="00D57423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()</w:t>
            </w:r>
            <w:bookmarkStart w:id="0" w:name="_GoBack"/>
            <w:bookmarkEnd w:id="0"/>
          </w:p>
          <w:p w:rsidR="0004480D" w:rsidRPr="008B3695" w:rsidRDefault="0004480D" w:rsidP="0004480D">
            <w:pPr>
              <w:numPr>
                <w:ilvl w:val="0"/>
                <w:numId w:val="12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label</w:t>
            </w:r>
            <w:r w:rsidRPr="008B3695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: character labels from </w:t>
            </w:r>
            <w:r w:rsidRPr="008B369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k</w:t>
            </w:r>
            <w:r w:rsidRPr="008B3695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to </w:t>
            </w:r>
            <w:r w:rsidRPr="008B369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IN"/>
              </w:rPr>
              <w:t>t</w:t>
            </w:r>
          </w:p>
          <w:p w:rsidR="0004480D" w:rsidRPr="008B3695" w:rsidRDefault="0004480D" w:rsidP="0004480D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b/>
                <w:bCs/>
                <w:sz w:val="27"/>
                <w:szCs w:val="27"/>
                <w:lang w:eastAsia="en-IN"/>
              </w:rPr>
            </w:pPr>
            <w:r w:rsidRPr="008B3695">
              <w:rPr>
                <w:rFonts w:ascii="Segoe UI" w:eastAsia="Times New Roman" w:hAnsi="Segoe UI" w:cs="Segoe UI"/>
                <w:b/>
                <w:bCs/>
                <w:sz w:val="27"/>
                <w:szCs w:val="27"/>
                <w:lang w:eastAsia="en-IN"/>
              </w:rPr>
              <w:t>Dataset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6"/>
              <w:gridCol w:w="1556"/>
              <w:gridCol w:w="830"/>
            </w:tblGrid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label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-0.06255147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k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0.69577692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0.54925271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-0.18723665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0.13819408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0.48775542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0.31924104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q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0.85842312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9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-0.44658948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</w:t>
                  </w:r>
                </w:p>
              </w:tc>
            </w:tr>
            <w:tr w:rsidR="0004480D" w:rsidRPr="008B3695" w:rsidTr="0004480D">
              <w:tc>
                <w:tcPr>
                  <w:tcW w:w="57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</w:t>
                  </w:r>
                </w:p>
              </w:tc>
              <w:tc>
                <w:tcPr>
                  <w:tcW w:w="1556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0.77177795</w:t>
                  </w:r>
                </w:p>
              </w:tc>
              <w:tc>
                <w:tcPr>
                  <w:tcW w:w="830" w:type="dxa"/>
                  <w:hideMark/>
                </w:tcPr>
                <w:p w:rsidR="0004480D" w:rsidRPr="008B3695" w:rsidRDefault="0004480D" w:rsidP="0004480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B36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</w:t>
                  </w:r>
                </w:p>
              </w:tc>
            </w:tr>
          </w:tbl>
          <w:p w:rsidR="00765ABB" w:rsidRPr="00765ABB" w:rsidRDefault="00765ABB" w:rsidP="00765ABB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00000" w:rsidRPr="0004480D" w:rsidRDefault="00715696" w:rsidP="0004480D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Step1 (Installing and Loading)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Installing and Loading Necessary Packages</w:t>
            </w:r>
          </w:p>
          <w:p w:rsidR="00000000" w:rsidRPr="0004480D" w:rsidRDefault="00715696" w:rsidP="0004480D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Step2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 sample data frame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the data</w:t>
            </w:r>
          </w:p>
          <w:p w:rsidR="00000000" w:rsidRPr="0004480D" w:rsidRDefault="00715696" w:rsidP="0004480D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3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3.1.Scatter plot</w:t>
            </w:r>
          </w:p>
          <w:p w:rsidR="00000000" w:rsidRPr="0004480D" w:rsidRDefault="00715696" w:rsidP="0004480D">
            <w:pPr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3.1.1. Create Scatter plot</w:t>
            </w:r>
          </w:p>
          <w:p w:rsidR="00000000" w:rsidRPr="0004480D" w:rsidRDefault="00715696" w:rsidP="0004480D">
            <w:pPr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3.1.2. Customized with colors</w:t>
            </w:r>
          </w:p>
          <w:p w:rsidR="00000000" w:rsidRPr="0004480D" w:rsidRDefault="00715696" w:rsidP="0004480D">
            <w:pPr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3.1.3. Add text labels</w:t>
            </w:r>
          </w:p>
          <w:p w:rsidR="00000000" w:rsidRPr="0004480D" w:rsidRDefault="00715696" w:rsidP="0004480D">
            <w:pPr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3.1.4. Add smooth line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3.2. Create a line plot &amp; with customizations</w:t>
            </w:r>
          </w:p>
          <w:p w:rsidR="00000000" w:rsidRPr="0004480D" w:rsidRDefault="00715696" w:rsidP="0004480D">
            <w:pPr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3.3. Create a bar plot &amp; with customizations</w:t>
            </w:r>
          </w:p>
          <w:p w:rsidR="00765ABB" w:rsidRPr="00F773F3" w:rsidRDefault="00765ABB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#Step1: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Install necessary package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install.packages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("ggplot2")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Load the necessary package(s)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library(ggplot2)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#Step2: 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Create a sample data frame in wide format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&lt;-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data.frame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a = 1:10,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b =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rnorm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(10),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label = letters[11:20]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print data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print(data)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#3.1.1. Create a scatter plot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a, y = b))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geom_point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labs(title = "Scatter Plot", x = "X-axis", y = "Y-axis")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#3.1.2. Create a scatter plot with color customizations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a, y = b))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geom_point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 = "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forestgreen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size = 1)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labs(title = "Scatter Plot with Color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Cusmization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x = "X-axis", y = "Y-axis")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#3.1.2. Create a scatter plot with text labels and colors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a, y = b))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geom_point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 = "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forestgreen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size = 3)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geom_text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(label = label),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vjust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-1, color = "blue")+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labs(title = "Scatter Plot with text labels", x = "X-axis", y = "Y-axis")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## 3.1.4 Create a scatter plot with customizations &amp; a smooth line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a, y = b))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geom_point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 = "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forestgreen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size = 1)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geom_smooth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(method = "lm", se = FALSE)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labs(title = "Scatter Plot with Smooth Line", x = "X-axis", y = "Y-axis")</w:t>
            </w:r>
          </w:p>
          <w:p w:rsid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80D" w:rsidRDefault="0004480D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#3.2. Create a line plot &amp; with customizations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x, y = y))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geom_line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 = "</w:t>
            </w: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red</w:t>
            </w: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size = 1)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labs(title = "Line Plot", x = "X-axis", y = "Y-axis")</w:t>
            </w:r>
          </w:p>
          <w:p w:rsidR="0004480D" w:rsidRDefault="0004480D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#Step3: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#3.3. Create a bar plot &amp; with customizations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ggplot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(data = data,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aes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= a, y = b))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geom_bar</w:t>
            </w:r>
            <w:proofErr w:type="spellEnd"/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(stat = "identity", fill = "blue") +</w:t>
            </w:r>
          </w:p>
          <w:p w:rsidR="0004480D" w:rsidRPr="0004480D" w:rsidRDefault="0004480D" w:rsidP="0004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labs(title = "Bar Plot", x = "X-axis", y = "Values")</w:t>
            </w:r>
          </w:p>
          <w:p w:rsidR="0004480D" w:rsidRPr="00F729C7" w:rsidRDefault="0004480D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73F3" w:rsidRDefault="00F773F3" w:rsidP="00F773F3">
            <w:pPr>
              <w:jc w:val="both"/>
            </w:pPr>
          </w:p>
          <w:p w:rsidR="004E1E2C" w:rsidRDefault="004E1E2C" w:rsidP="00F371E8">
            <w:pPr>
              <w:pStyle w:val="NormalWeb"/>
              <w:jc w:val="both"/>
            </w:pPr>
          </w:p>
          <w:p w:rsidR="00AC0753" w:rsidRPr="004E1E2C" w:rsidRDefault="00AC0753" w:rsidP="00F371E8">
            <w:pPr>
              <w:pStyle w:val="NormalWeb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30332" w:rsidRPr="006B52DC" w:rsidRDefault="00030332" w:rsidP="00F773F3">
            <w:pPr>
              <w:pStyle w:val="ListParagraph"/>
              <w:spacing w:before="100" w:beforeAutospacing="1" w:after="100" w:afterAutospacing="1"/>
              <w:ind w:left="360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9E61B8" w:rsidRDefault="00EE7802" w:rsidP="009E61B8">
            <w:pPr>
              <w:pStyle w:val="NormalWeb"/>
              <w:numPr>
                <w:ilvl w:val="0"/>
                <w:numId w:val="10"/>
              </w:numPr>
              <w:spacing w:before="120" w:beforeAutospacing="0" w:after="0" w:afterAutospacing="0"/>
              <w:jc w:val="both"/>
            </w:pPr>
            <w:r w:rsidRPr="009E61B8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:rsidR="00C50FAD" w:rsidRDefault="00C50FAD" w:rsidP="009E61B8">
            <w:pPr>
              <w:pStyle w:val="NormalWeb"/>
              <w:numPr>
                <w:ilvl w:val="0"/>
                <w:numId w:val="10"/>
              </w:numPr>
              <w:spacing w:before="120" w:beforeAutospacing="0" w:after="0" w:afterAutospacing="0"/>
              <w:ind w:left="357"/>
            </w:pPr>
            <w:r>
              <w:t xml:space="preserve">R-Script link </w:t>
            </w:r>
            <w:r w:rsidR="006D558F">
              <w:t>:</w:t>
            </w:r>
          </w:p>
          <w:p w:rsidR="006D558F" w:rsidRDefault="006D558F" w:rsidP="009E61B8">
            <w:pPr>
              <w:pStyle w:val="NormalWeb"/>
              <w:spacing w:before="120" w:beforeAutospacing="0" w:after="0" w:afterAutospacing="0"/>
              <w:ind w:left="357"/>
            </w:pPr>
          </w:p>
          <w:p w:rsidR="00F729C7" w:rsidRDefault="00AC0753" w:rsidP="009E61B8">
            <w:pPr>
              <w:pStyle w:val="NormalWeb"/>
              <w:numPr>
                <w:ilvl w:val="0"/>
                <w:numId w:val="10"/>
              </w:numPr>
              <w:spacing w:before="120" w:beforeAutospacing="0" w:after="0" w:afterAutospacing="0"/>
            </w:pPr>
            <w:r>
              <w:t>Class lecture</w:t>
            </w:r>
            <w:r w:rsidR="00C50FAD">
              <w:t xml:space="preserve"> link</w:t>
            </w:r>
          </w:p>
          <w:p w:rsidR="006D558F" w:rsidRDefault="00715696" w:rsidP="009E61B8">
            <w:pPr>
              <w:pStyle w:val="NormalWeb"/>
              <w:spacing w:before="120" w:beforeAutospacing="0" w:after="0" w:afterAutospacing="0"/>
              <w:ind w:left="360"/>
            </w:pPr>
            <w:hyperlink r:id="rId8" w:history="1">
              <w:r w:rsidR="006D558F" w:rsidRPr="009A61E5">
                <w:rPr>
                  <w:rStyle w:val="Hyperlink"/>
                </w:rPr>
                <w:t>https://drive.google.com/file/d/1l4IsmcrprlKXiIRMFwW9HI8XdJyEzj_X/view?usp=sharing</w:t>
              </w:r>
            </w:hyperlink>
          </w:p>
          <w:p w:rsidR="006D558F" w:rsidRDefault="006D558F" w:rsidP="006D558F">
            <w:pPr>
              <w:pStyle w:val="NormalWeb"/>
              <w:spacing w:before="0" w:beforeAutospacing="0" w:after="0" w:afterAutospacing="0"/>
              <w:ind w:left="360"/>
            </w:pPr>
          </w:p>
          <w:p w:rsidR="00F729C7" w:rsidRPr="005A6DDE" w:rsidRDefault="00F729C7" w:rsidP="00F773F3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:rsidR="009662DB" w:rsidRPr="001D08CD" w:rsidRDefault="00715696" w:rsidP="00847787">
      <w:pPr>
        <w:tabs>
          <w:tab w:val="left" w:pos="5910"/>
        </w:tabs>
      </w:pPr>
    </w:p>
    <w:sectPr w:rsidR="009662DB" w:rsidRPr="001D08CD" w:rsidSect="007546D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96" w:rsidRDefault="00715696" w:rsidP="007546DD">
      <w:pPr>
        <w:spacing w:after="0" w:line="240" w:lineRule="auto"/>
      </w:pPr>
      <w:r>
        <w:separator/>
      </w:r>
    </w:p>
  </w:endnote>
  <w:endnote w:type="continuationSeparator" w:id="0">
    <w:p w:rsidR="00715696" w:rsidRDefault="00715696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>
      <w:rPr>
        <w:lang w:val="en-US"/>
      </w:rPr>
      <w:tab/>
    </w:r>
    <w:r w:rsidR="00810EAB">
      <w:rPr>
        <w:lang w:val="en-US"/>
      </w:rPr>
      <w:t>Name: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715696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D57423" w:rsidRPr="00D57423">
          <w:rPr>
            <w:b/>
            <w:bCs/>
            <w:noProof/>
            <w:sz w:val="18"/>
          </w:rPr>
          <w:t>1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96" w:rsidRDefault="00715696" w:rsidP="007546DD">
      <w:pPr>
        <w:spacing w:after="0" w:line="240" w:lineRule="auto"/>
      </w:pPr>
      <w:r>
        <w:separator/>
      </w:r>
    </w:p>
  </w:footnote>
  <w:footnote w:type="continuationSeparator" w:id="0">
    <w:p w:rsidR="00715696" w:rsidRDefault="00715696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AC6DFC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2025</w:t>
    </w:r>
    <w:r w:rsidR="00810EAB" w:rsidRPr="00810EAB">
      <w:rPr>
        <w:b/>
        <w:lang w:val="en-US"/>
      </w:rPr>
      <w:t xml:space="preserve"> WINTER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 Lab (BCSE207P) Record</w:t>
    </w:r>
  </w:p>
  <w:p w:rsidR="00810EAB" w:rsidRPr="00810EAB" w:rsidRDefault="0004480D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</w:t>
    </w:r>
    <w:r w:rsidR="00B1651E">
      <w:rPr>
        <w:b/>
        <w:lang w:val="en-US"/>
      </w:rPr>
      <w:t xml:space="preserve">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 xml:space="preserve">S. No.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6B1546F"/>
    <w:multiLevelType w:val="multilevel"/>
    <w:tmpl w:val="C8D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367C31"/>
    <w:multiLevelType w:val="multilevel"/>
    <w:tmpl w:val="68F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4F0FBA"/>
    <w:multiLevelType w:val="multilevel"/>
    <w:tmpl w:val="2D2E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C329FF"/>
    <w:multiLevelType w:val="multilevel"/>
    <w:tmpl w:val="B94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7F307C"/>
    <w:multiLevelType w:val="hybridMultilevel"/>
    <w:tmpl w:val="7DACAA3E"/>
    <w:lvl w:ilvl="0" w:tplc="82C65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4DD9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60557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8CF6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12B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C21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9AC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7AB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945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D666437"/>
    <w:multiLevelType w:val="multilevel"/>
    <w:tmpl w:val="A00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A01CD6"/>
    <w:multiLevelType w:val="multilevel"/>
    <w:tmpl w:val="CF4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6">
    <w:nsid w:val="791974EF"/>
    <w:multiLevelType w:val="multilevel"/>
    <w:tmpl w:val="7B2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7"/>
  </w:num>
  <w:num w:numId="4">
    <w:abstractNumId w:val="15"/>
  </w:num>
  <w:num w:numId="5">
    <w:abstractNumId w:val="1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16"/>
  </w:num>
  <w:num w:numId="15">
    <w:abstractNumId w:val="13"/>
  </w:num>
  <w:num w:numId="16">
    <w:abstractNumId w:val="8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58F"/>
    <w:rsid w:val="00030332"/>
    <w:rsid w:val="0004480D"/>
    <w:rsid w:val="00180774"/>
    <w:rsid w:val="001B759B"/>
    <w:rsid w:val="001D08CD"/>
    <w:rsid w:val="001D5CAF"/>
    <w:rsid w:val="00246324"/>
    <w:rsid w:val="002C3E4B"/>
    <w:rsid w:val="00420127"/>
    <w:rsid w:val="004D1AFC"/>
    <w:rsid w:val="004E1E2C"/>
    <w:rsid w:val="00567FA3"/>
    <w:rsid w:val="00591BDC"/>
    <w:rsid w:val="006B1CD4"/>
    <w:rsid w:val="006B6489"/>
    <w:rsid w:val="006D558F"/>
    <w:rsid w:val="00715696"/>
    <w:rsid w:val="007546DD"/>
    <w:rsid w:val="00765ABB"/>
    <w:rsid w:val="00784D36"/>
    <w:rsid w:val="007F229F"/>
    <w:rsid w:val="00810EAB"/>
    <w:rsid w:val="00847787"/>
    <w:rsid w:val="009E61B8"/>
    <w:rsid w:val="009F2BBE"/>
    <w:rsid w:val="00A347F6"/>
    <w:rsid w:val="00AC0753"/>
    <w:rsid w:val="00AC6DFC"/>
    <w:rsid w:val="00AF5BA0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57423"/>
    <w:rsid w:val="00D929B8"/>
    <w:rsid w:val="00DA7CA9"/>
    <w:rsid w:val="00EE0057"/>
    <w:rsid w:val="00EE7802"/>
    <w:rsid w:val="00EF2594"/>
    <w:rsid w:val="00F371E8"/>
    <w:rsid w:val="00F45818"/>
    <w:rsid w:val="00F656E7"/>
    <w:rsid w:val="00F729C7"/>
    <w:rsid w:val="00F739F2"/>
    <w:rsid w:val="00F773F3"/>
    <w:rsid w:val="00FA28B1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90D095-394F-41AF-85DA-E5B0F749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784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629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788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2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4707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4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10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4901">
          <w:marLeft w:val="180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3420">
          <w:marLeft w:val="180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4">
          <w:marLeft w:val="180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2331">
          <w:marLeft w:val="180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670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526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4IsmcrprlKXiIRMFwW9HI8XdJyEzj_X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715A-D694-4082-BF40-72CD5A2A3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13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2025-03-03T06:49:00Z</cp:lastPrinted>
  <dcterms:created xsi:type="dcterms:W3CDTF">2026-03-31T05:00:00Z</dcterms:created>
  <dcterms:modified xsi:type="dcterms:W3CDTF">2026-03-31T05:17:00Z</dcterms:modified>
</cp:coreProperties>
</file>